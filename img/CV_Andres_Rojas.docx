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41" w:rightFromText="141" w:horzAnchor="margin" w:tblpXSpec="center" w:tblpY="-300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5FAB3651" w14:textId="77777777" w:rsidTr="00CB5884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020E600" w14:textId="0D5E5169" w:rsidR="003D1B71" w:rsidRPr="00665F95" w:rsidRDefault="00A05B81" w:rsidP="00CB5884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973B21D" wp14:editId="141C2645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1456055</wp:posOffset>
                  </wp:positionV>
                  <wp:extent cx="1238250" cy="1238250"/>
                  <wp:effectExtent l="152400" t="152400" r="361950" b="361950"/>
                  <wp:wrapSquare wrapText="bothSides"/>
                  <wp:docPr id="8723017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301759" name="Imagen 87230175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9244D76" w14:textId="50E116FE" w:rsidR="003D1B71" w:rsidRPr="00665F95" w:rsidRDefault="00AF1E33" w:rsidP="00CB5884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  <w:r>
              <w:rPr>
                <w:rFonts w:ascii="Times New Roman" w:hAnsi="Times New Roman" w:cs="Times New Roman"/>
                <w:noProof/>
                <w:color w:val="0072C7" w:themeColor="accent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63BECC2" wp14:editId="2465FB6E">
                      <wp:simplePos x="0" y="0"/>
                      <wp:positionH relativeFrom="column">
                        <wp:posOffset>-3176</wp:posOffset>
                      </wp:positionH>
                      <wp:positionV relativeFrom="paragraph">
                        <wp:posOffset>897255</wp:posOffset>
                      </wp:positionV>
                      <wp:extent cx="9525" cy="8572500"/>
                      <wp:effectExtent l="0" t="0" r="28575" b="19050"/>
                      <wp:wrapNone/>
                      <wp:docPr id="761873997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8572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097F4C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25pt,70.65pt" to=".5pt,7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" strokecolor="#2c567a [3204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6607" w:type="dxa"/>
            <w:tcBorders>
              <w:bottom w:val="nil"/>
            </w:tcBorders>
          </w:tcPr>
          <w:p w14:paraId="77BC7952" w14:textId="77777777" w:rsidR="003D1B71" w:rsidRDefault="00083EF4" w:rsidP="00CB5884">
            <w:pPr>
              <w:pStyle w:val="Ttulo"/>
            </w:pPr>
            <w:r>
              <w:t>Evelio Andrés Rojas Pumayauli</w:t>
            </w:r>
          </w:p>
          <w:p w14:paraId="00BCA24E" w14:textId="3524B657" w:rsidR="00E52386" w:rsidRPr="00E52386" w:rsidRDefault="004151A9" w:rsidP="00CB5884">
            <w:pPr>
              <w:tabs>
                <w:tab w:val="left" w:pos="1092"/>
              </w:tabs>
              <w:jc w:val="both"/>
            </w:pPr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Data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analysis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specialist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with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excellent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research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and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organizational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skills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. In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charge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of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processing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company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information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to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identify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patterns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and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propose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measures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for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continuous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improvement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with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passion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for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their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profession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excellent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organizational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skills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and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ease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of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teamwork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.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Very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adaptable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person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to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all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types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of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environments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and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clear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goal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orientation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. I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would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like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to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develop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professionally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in a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company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with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 xml:space="preserve"> future </w:t>
            </w:r>
            <w:proofErr w:type="spellStart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projection</w:t>
            </w:r>
            <w:proofErr w:type="spellEnd"/>
            <w:r w:rsidRPr="004151A9">
              <w:rPr>
                <w:rFonts w:ascii="Roboto" w:hAnsi="Roboto"/>
                <w:color w:val="000000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3D1B71" w:rsidRPr="00CA16E3" w14:paraId="232DE14A" w14:textId="77777777" w:rsidTr="00CB5884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64FB32B" w14:textId="77777777" w:rsidR="003D1B71" w:rsidRPr="00665F95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A995395" w14:textId="77777777" w:rsidR="003D1B71" w:rsidRPr="00665F95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7286899" w14:textId="55CCDC4B" w:rsidR="003D1B71" w:rsidRPr="007942B2" w:rsidRDefault="00C164B8" w:rsidP="00CB5884">
            <w:pPr>
              <w:pStyle w:val="Ttulo2"/>
              <w:rPr>
                <w:u w:val="none"/>
              </w:rPr>
            </w:pPr>
            <w:r>
              <w:rPr>
                <w:u w:val="none"/>
              </w:rPr>
              <w:t xml:space="preserve"> </w:t>
            </w:r>
            <w:r w:rsidR="004151A9">
              <w:t>MY JOBS</w:t>
            </w:r>
          </w:p>
          <w:p w14:paraId="07F46CEA" w14:textId="07581FD2" w:rsidR="00083EF4" w:rsidRPr="004A2B90" w:rsidRDefault="00083EF4" w:rsidP="00CB5884">
            <w:pPr>
              <w:pStyle w:val="Experiencia"/>
              <w:spacing w:line="216" w:lineRule="auto"/>
              <w:rPr>
                <w:rFonts w:eastAsia="Calibri"/>
                <w:color w:val="666666" w:themeColor="accent4"/>
                <w:lang w:bidi="es-ES"/>
              </w:rPr>
            </w:pPr>
            <w:r>
              <w:rPr>
                <w:rStyle w:val="Textoennegrita"/>
                <w:rFonts w:eastAsia="Calibri"/>
                <w:lang w:bidi="es-ES"/>
              </w:rPr>
              <w:t xml:space="preserve">          </w:t>
            </w:r>
            <w:r w:rsidR="004151A9"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>DATA ANALIST - LARI CONTRATISTAS SAC</w:t>
            </w:r>
            <w:r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br/>
            </w:r>
            <w:r w:rsidRPr="004A2B90">
              <w:rPr>
                <w:rFonts w:eastAsia="Calibri"/>
                <w:color w:val="0D0D0D" w:themeColor="text1" w:themeTint="F2"/>
                <w:lang w:bidi="es-ES"/>
              </w:rPr>
              <w:t xml:space="preserve">          0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8</w:t>
            </w:r>
            <w:r w:rsidRPr="004A2B90">
              <w:rPr>
                <w:rFonts w:eastAsia="Calibri"/>
                <w:color w:val="0D0D0D" w:themeColor="text1" w:themeTint="F2"/>
                <w:lang w:bidi="es-ES"/>
              </w:rPr>
              <w:t xml:space="preserve"> / 2022 – 0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3</w:t>
            </w:r>
            <w:r w:rsidRPr="004A2B90">
              <w:rPr>
                <w:rFonts w:eastAsia="Calibri"/>
                <w:color w:val="0D0D0D" w:themeColor="text1" w:themeTint="F2"/>
                <w:lang w:bidi="es-ES"/>
              </w:rPr>
              <w:t xml:space="preserve"> / 202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4</w:t>
            </w:r>
          </w:p>
          <w:p w14:paraId="0BDEAAA5" w14:textId="63D2C5FF" w:rsidR="004151A9" w:rsidRDefault="00A05B81" w:rsidP="004151A9">
            <w:pPr>
              <w:pStyle w:val="public-draftstyledefault-unorderedlistitem"/>
              <w:numPr>
                <w:ilvl w:val="0"/>
                <w:numId w:val="20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Preparation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of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detailed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reports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the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analyzes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carried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out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12AE9CBC" w14:textId="3CAA71F3" w:rsidR="004151A9" w:rsidRDefault="00A05B81" w:rsidP="004151A9">
            <w:pPr>
              <w:pStyle w:val="public-draftstyledefault-unorderedlistitem"/>
              <w:numPr>
                <w:ilvl w:val="0"/>
                <w:numId w:val="20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Development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presentation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of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personalized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dashboards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for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each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project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02847B0E" w14:textId="3E7545DD" w:rsidR="004151A9" w:rsidRDefault="00A05B81" w:rsidP="004151A9">
            <w:pPr>
              <w:pStyle w:val="public-draftstyledefault-unorderedlistitem"/>
              <w:numPr>
                <w:ilvl w:val="0"/>
                <w:numId w:val="20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Execution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of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process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improvement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data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management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projects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2F717006" w14:textId="76E74A9C" w:rsidR="004151A9" w:rsidRDefault="00A05B81" w:rsidP="004151A9">
            <w:pPr>
              <w:pStyle w:val="public-draftstyledefault-unorderedlistitem"/>
              <w:numPr>
                <w:ilvl w:val="0"/>
                <w:numId w:val="20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Development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of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methodologies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strategies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to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evaluate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analyze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information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2CAC52ED" w14:textId="77777777" w:rsidR="00083EF4" w:rsidRPr="00083EF4" w:rsidRDefault="00083EF4" w:rsidP="00CB5884">
            <w:pPr>
              <w:pStyle w:val="Experiencia"/>
              <w:spacing w:line="216" w:lineRule="auto"/>
              <w:rPr>
                <w:rFonts w:eastAsia="Calibri"/>
                <w:b/>
                <w:bCs/>
                <w:color w:val="666666" w:themeColor="accent4"/>
                <w:lang w:bidi="es-ES"/>
              </w:rPr>
            </w:pPr>
          </w:p>
          <w:p w14:paraId="74E9EA75" w14:textId="249EFF9F" w:rsidR="00083EF4" w:rsidRPr="004A2B90" w:rsidRDefault="00E52386" w:rsidP="00CB5884">
            <w:pPr>
              <w:pStyle w:val="Experiencia"/>
              <w:spacing w:line="216" w:lineRule="auto"/>
              <w:rPr>
                <w:rFonts w:eastAsia="Calibri"/>
                <w:color w:val="666666" w:themeColor="accent4"/>
                <w:lang w:bidi="es-ES"/>
              </w:rPr>
            </w:pPr>
            <w:r>
              <w:rPr>
                <w:rStyle w:val="Textoennegrita"/>
                <w:rFonts w:eastAsia="Calibri"/>
                <w:lang w:bidi="es-ES"/>
              </w:rPr>
              <w:t xml:space="preserve">          </w:t>
            </w:r>
            <w:r w:rsidR="004151A9"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>SUP</w:t>
            </w:r>
            <w:r w:rsidR="00A05B81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>P</w:t>
            </w:r>
            <w:r w:rsidR="004151A9"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>ORT TI</w:t>
            </w:r>
            <w:r w:rsidR="00083EF4"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 xml:space="preserve">- </w:t>
            </w:r>
            <w:r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 xml:space="preserve">Acero Comercial y </w:t>
            </w:r>
            <w:proofErr w:type="spellStart"/>
            <w:r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>Cia</w:t>
            </w:r>
            <w:proofErr w:type="spellEnd"/>
            <w:r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t xml:space="preserve"> SAC</w:t>
            </w:r>
            <w:r w:rsidR="00083EF4" w:rsidRPr="004A2B90">
              <w:rPr>
                <w:rStyle w:val="Textoennegrita"/>
                <w:rFonts w:eastAsia="Calibri"/>
                <w:color w:val="0D0D0D" w:themeColor="text1" w:themeTint="F2"/>
                <w:lang w:bidi="es-ES"/>
              </w:rPr>
              <w:br/>
            </w:r>
            <w:r w:rsidRPr="004A2B90">
              <w:rPr>
                <w:rFonts w:eastAsia="Calibri"/>
                <w:color w:val="0D0D0D" w:themeColor="text1" w:themeTint="F2"/>
                <w:lang w:bidi="es-ES"/>
              </w:rPr>
              <w:t xml:space="preserve">          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01</w:t>
            </w:r>
            <w:r w:rsidR="00083EF4" w:rsidRPr="004A2B90">
              <w:rPr>
                <w:rFonts w:eastAsia="Calibri"/>
                <w:color w:val="0D0D0D" w:themeColor="text1" w:themeTint="F2"/>
                <w:lang w:bidi="es-ES"/>
              </w:rPr>
              <w:t xml:space="preserve"> / 20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19</w:t>
            </w:r>
            <w:r w:rsidR="00083EF4" w:rsidRPr="004A2B90">
              <w:rPr>
                <w:rFonts w:eastAsia="Calibri"/>
                <w:color w:val="0D0D0D" w:themeColor="text1" w:themeTint="F2"/>
                <w:lang w:bidi="es-ES"/>
              </w:rPr>
              <w:t xml:space="preserve"> – 0</w:t>
            </w:r>
            <w:r w:rsidR="004151A9" w:rsidRPr="004A2B90">
              <w:rPr>
                <w:rFonts w:eastAsia="Calibri"/>
                <w:color w:val="0D0D0D" w:themeColor="text1" w:themeTint="F2"/>
                <w:lang w:bidi="es-ES"/>
              </w:rPr>
              <w:t>3</w:t>
            </w:r>
            <w:r w:rsidR="00083EF4" w:rsidRPr="004A2B90">
              <w:rPr>
                <w:rFonts w:eastAsia="Calibri"/>
                <w:color w:val="0D0D0D" w:themeColor="text1" w:themeTint="F2"/>
                <w:lang w:bidi="es-ES"/>
              </w:rPr>
              <w:t xml:space="preserve"> / 202</w:t>
            </w:r>
            <w:r w:rsidRPr="004A2B90">
              <w:rPr>
                <w:rFonts w:eastAsia="Calibri"/>
                <w:color w:val="0D0D0D" w:themeColor="text1" w:themeTint="F2"/>
                <w:lang w:bidi="es-ES"/>
              </w:rPr>
              <w:t>2</w:t>
            </w:r>
          </w:p>
          <w:p w14:paraId="46687757" w14:textId="7BCFF051" w:rsidR="00A05B81" w:rsidRPr="00A05B81" w:rsidRDefault="00A05B81" w:rsidP="004151A9">
            <w:pPr>
              <w:pStyle w:val="public-draftstyledefault-unorderedlistitem"/>
              <w:numPr>
                <w:ilvl w:val="0"/>
                <w:numId w:val="21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Support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to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the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work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team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in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all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areas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that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require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69402BCE" w14:textId="5DDD641D" w:rsidR="00A05B81" w:rsidRPr="00A05B81" w:rsidRDefault="00A05B81" w:rsidP="004151A9">
            <w:pPr>
              <w:pStyle w:val="public-draftstyledefault-unorderedlistitem"/>
              <w:numPr>
                <w:ilvl w:val="0"/>
                <w:numId w:val="21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Technical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support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with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different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applications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6602C1C7" w14:textId="729AE2A9" w:rsidR="00A05B81" w:rsidRPr="00A05B81" w:rsidRDefault="00A05B81" w:rsidP="004151A9">
            <w:pPr>
              <w:pStyle w:val="public-draftstyledefault-unorderedlistitem"/>
              <w:numPr>
                <w:ilvl w:val="0"/>
                <w:numId w:val="21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Advice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on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the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technology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technical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logical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support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necessary</w:t>
            </w:r>
            <w:proofErr w:type="spellEnd"/>
            <w:r w:rsidRPr="00A05B81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0B051542" w14:textId="295778AF" w:rsidR="004151A9" w:rsidRDefault="000A3617" w:rsidP="004151A9">
            <w:pPr>
              <w:pStyle w:val="public-draftstyledefault-unorderedlistitem"/>
              <w:numPr>
                <w:ilvl w:val="0"/>
                <w:numId w:val="21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Provided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hands-on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technical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support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,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advice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and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guidance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to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staff at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all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levels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.</w:t>
            </w:r>
          </w:p>
          <w:p w14:paraId="2B756998" w14:textId="77777777" w:rsidR="004A2B90" w:rsidRDefault="004A2B90" w:rsidP="004A2B90">
            <w:pPr>
              <w:pStyle w:val="Ttulo2"/>
              <w:rPr>
                <w:b w:val="0"/>
                <w:bCs w:val="0"/>
                <w:lang w:val="es-ES_tradnl"/>
              </w:rPr>
            </w:pPr>
            <w:r w:rsidRPr="004A2B90">
              <w:t>APTITUTES</w:t>
            </w:r>
          </w:p>
          <w:p w14:paraId="497142D7" w14:textId="191E080D" w:rsidR="000A3617" w:rsidRPr="000A3617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Adaptability</w:t>
            </w:r>
            <w:proofErr w:type="spellEnd"/>
          </w:p>
          <w:p w14:paraId="2AE7B642" w14:textId="0CB2C735" w:rsidR="000A3617" w:rsidRPr="000A3617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000000"/>
                <w:sz w:val="21"/>
                <w:szCs w:val="21"/>
              </w:rPr>
              <w:t>Analitical</w:t>
            </w:r>
            <w:proofErr w:type="spellEnd"/>
            <w:r>
              <w:rPr>
                <w:rFonts w:ascii="Roboto" w:hAnsi="Roboto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</w:rPr>
              <w:t>capacity</w:t>
            </w:r>
            <w:proofErr w:type="spellEnd"/>
          </w:p>
          <w:p w14:paraId="73161BE7" w14:textId="0D464FF0" w:rsidR="004A2B90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Analitical</w:t>
            </w:r>
            <w:proofErr w:type="spellEnd"/>
            <w:r w:rsidR="004A2B90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="004A2B90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crític</w:t>
            </w:r>
            <w:proofErr w:type="spellEnd"/>
          </w:p>
          <w:p w14:paraId="32396614" w14:textId="6283ECFE" w:rsidR="004A2B90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Resolucions</w:t>
            </w:r>
            <w:proofErr w:type="spellEnd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of</w:t>
            </w:r>
            <w:proofErr w:type="spellEnd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problems</w:t>
            </w:r>
            <w:proofErr w:type="spellEnd"/>
          </w:p>
          <w:p w14:paraId="2D6E78FF" w14:textId="4EE53598" w:rsidR="000A3617" w:rsidRPr="000A3617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Strategic</w:t>
            </w:r>
            <w:proofErr w:type="spellEnd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0A3617"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planning</w:t>
            </w:r>
            <w:proofErr w:type="spellEnd"/>
          </w:p>
          <w:p w14:paraId="31C41B5D" w14:textId="004EB4CF" w:rsidR="004A2B90" w:rsidRDefault="000A3617" w:rsidP="004A2B90">
            <w:pPr>
              <w:pStyle w:val="public-draftstyledefault-unorderedlistitem"/>
              <w:numPr>
                <w:ilvl w:val="0"/>
                <w:numId w:val="23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Data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interpretation</w:t>
            </w:r>
            <w:proofErr w:type="spellEnd"/>
          </w:p>
          <w:p w14:paraId="7D9AABD6" w14:textId="77777777" w:rsidR="000A3617" w:rsidRDefault="000A3617" w:rsidP="004A2B90">
            <w:pPr>
              <w:pStyle w:val="Ttulo2"/>
            </w:pPr>
          </w:p>
          <w:p w14:paraId="0FC27A49" w14:textId="77777777" w:rsidR="000A3617" w:rsidRDefault="000A3617" w:rsidP="004A2B90">
            <w:pPr>
              <w:pStyle w:val="Ttulo2"/>
            </w:pPr>
          </w:p>
          <w:p w14:paraId="3028A37F" w14:textId="77777777" w:rsidR="007B1B29" w:rsidRDefault="007B1B29" w:rsidP="004A2B90">
            <w:pPr>
              <w:pStyle w:val="Ttulo2"/>
            </w:pPr>
          </w:p>
          <w:p w14:paraId="1E6640C1" w14:textId="77777777" w:rsidR="007B1B29" w:rsidRDefault="007B1B29" w:rsidP="004A2B90">
            <w:pPr>
              <w:pStyle w:val="Ttulo2"/>
            </w:pPr>
          </w:p>
          <w:p w14:paraId="31CF6EF8" w14:textId="221518D4" w:rsidR="004A2B90" w:rsidRPr="004A2B90" w:rsidRDefault="004A2B90" w:rsidP="004A2B90">
            <w:pPr>
              <w:pStyle w:val="Ttulo2"/>
              <w:rPr>
                <w:rFonts w:ascii="Roboto" w:hAnsi="Roboto"/>
                <w:color w:val="000000"/>
                <w:sz w:val="20"/>
              </w:rPr>
            </w:pPr>
            <w:r>
              <w:lastRenderedPageBreak/>
              <w:t>TRAINING</w:t>
            </w:r>
          </w:p>
          <w:p w14:paraId="387ADCEF" w14:textId="77777777" w:rsidR="008878B4" w:rsidRDefault="004A2B90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  </w:t>
            </w:r>
            <w:proofErr w:type="spellStart"/>
            <w:r>
              <w:rPr>
                <w:b/>
                <w:bCs/>
              </w:rPr>
              <w:t>Technical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Information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</w:rPr>
              <w:t>tecnology</w:t>
            </w:r>
            <w:proofErr w:type="spellEnd"/>
            <w:r>
              <w:rPr>
                <w:b/>
                <w:bCs/>
              </w:rPr>
              <w:t xml:space="preserve"> ,</w:t>
            </w:r>
            <w:proofErr w:type="gramEnd"/>
            <w:r>
              <w:rPr>
                <w:b/>
                <w:bCs/>
              </w:rPr>
              <w:t xml:space="preserve"> </w:t>
            </w:r>
          </w:p>
          <w:p w14:paraId="05F8E665" w14:textId="33445822" w:rsidR="008878B4" w:rsidRDefault="008878B4" w:rsidP="004A2B90">
            <w:pPr>
              <w:spacing w:line="216" w:lineRule="auto"/>
            </w:pPr>
            <w:r>
              <w:rPr>
                <w:b/>
                <w:bCs/>
              </w:rPr>
              <w:t xml:space="preserve">        </w:t>
            </w:r>
            <w:r w:rsidR="004A2B90" w:rsidRPr="008878B4">
              <w:t>202</w:t>
            </w:r>
            <w:r>
              <w:t>1</w:t>
            </w:r>
            <w:r w:rsidRPr="008878B4">
              <w:t>-202</w:t>
            </w:r>
            <w:r>
              <w:t>4</w:t>
            </w:r>
          </w:p>
          <w:p w14:paraId="3A3D3EDE" w14:textId="3FFF2E98" w:rsidR="004A2B90" w:rsidRPr="008878B4" w:rsidRDefault="008878B4" w:rsidP="004A2B90">
            <w:pPr>
              <w:spacing w:line="216" w:lineRule="auto"/>
            </w:pPr>
            <w:r>
              <w:rPr>
                <w:b/>
                <w:bCs/>
              </w:rPr>
              <w:t xml:space="preserve">       </w:t>
            </w:r>
            <w:r w:rsidR="00335E66">
              <w:rPr>
                <w:b/>
                <w:bCs/>
              </w:rPr>
              <w:t xml:space="preserve"> </w:t>
            </w:r>
            <w:proofErr w:type="spellStart"/>
            <w:r w:rsidR="004A2B90" w:rsidRPr="004A2B90">
              <w:rPr>
                <w:b/>
                <w:bCs/>
              </w:rPr>
              <w:t>Institute</w:t>
            </w:r>
            <w:proofErr w:type="spellEnd"/>
            <w:r w:rsidR="004A2B90" w:rsidRPr="004A2B90">
              <w:rPr>
                <w:b/>
                <w:bCs/>
              </w:rPr>
              <w:t xml:space="preserve"> CERTUS</w:t>
            </w:r>
          </w:p>
          <w:p w14:paraId="5AA1A8D5" w14:textId="77777777" w:rsidR="004A2B90" w:rsidRDefault="004A2B90" w:rsidP="004A2B90">
            <w:pPr>
              <w:spacing w:line="216" w:lineRule="auto"/>
              <w:rPr>
                <w:b/>
                <w:bCs/>
              </w:rPr>
            </w:pPr>
          </w:p>
          <w:p w14:paraId="755D4B8B" w14:textId="3BAB5F13" w:rsidR="008878B4" w:rsidRDefault="004A2B90" w:rsidP="004A2B9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</w:t>
            </w:r>
            <w:r w:rsidR="00335E66"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Graphic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Desginer</w:t>
            </w:r>
            <w:proofErr w:type="spellEnd"/>
            <w:r>
              <w:rPr>
                <w:b/>
                <w:bCs/>
              </w:rPr>
              <w:t xml:space="preserve">: </w:t>
            </w:r>
            <w:proofErr w:type="spellStart"/>
            <w:r>
              <w:rPr>
                <w:b/>
                <w:bCs/>
              </w:rPr>
              <w:t>Graphic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Design</w:t>
            </w:r>
            <w:proofErr w:type="spellEnd"/>
            <w:r>
              <w:rPr>
                <w:b/>
                <w:bCs/>
              </w:rPr>
              <w:t xml:space="preserve">, </w:t>
            </w:r>
          </w:p>
          <w:p w14:paraId="77CD0E65" w14:textId="386B3E49" w:rsidR="004A2B90" w:rsidRPr="008878B4" w:rsidRDefault="008878B4" w:rsidP="004A2B90">
            <w:r>
              <w:rPr>
                <w:b/>
                <w:bCs/>
              </w:rPr>
              <w:t xml:space="preserve">       </w:t>
            </w:r>
            <w:r w:rsidR="00335E66">
              <w:rPr>
                <w:b/>
                <w:bCs/>
              </w:rPr>
              <w:t xml:space="preserve"> </w:t>
            </w:r>
            <w:r w:rsidR="004A2B90" w:rsidRPr="008878B4">
              <w:t>20</w:t>
            </w:r>
            <w:r w:rsidRPr="008878B4">
              <w:t>17-2020</w:t>
            </w:r>
          </w:p>
          <w:p w14:paraId="122845CE" w14:textId="05413CF5" w:rsidR="004A2B90" w:rsidRDefault="00AF1E33" w:rsidP="008878B4">
            <w:pPr>
              <w:rPr>
                <w:b/>
                <w:bCs/>
              </w:rPr>
            </w:pPr>
            <w:r>
              <w:t xml:space="preserve">     </w:t>
            </w:r>
            <w:r w:rsidR="008878B4">
              <w:t xml:space="preserve"> </w:t>
            </w:r>
            <w:r>
              <w:rPr>
                <w:b/>
                <w:bCs/>
              </w:rPr>
              <w:t xml:space="preserve"> </w:t>
            </w:r>
            <w:r w:rsidR="00335E66">
              <w:rPr>
                <w:b/>
                <w:bCs/>
              </w:rPr>
              <w:t xml:space="preserve"> </w:t>
            </w:r>
            <w:proofErr w:type="spellStart"/>
            <w:r w:rsidR="004A2B90" w:rsidRPr="004A2B90">
              <w:rPr>
                <w:b/>
                <w:bCs/>
              </w:rPr>
              <w:t>Institute</w:t>
            </w:r>
            <w:proofErr w:type="spellEnd"/>
            <w:r w:rsidR="004A2B90" w:rsidRPr="004A2B90">
              <w:rPr>
                <w:b/>
                <w:bCs/>
              </w:rPr>
              <w:t xml:space="preserve"> SISTEMAS UNI</w:t>
            </w:r>
          </w:p>
          <w:p w14:paraId="4FC0C4CF" w14:textId="4E213E2D" w:rsidR="008878B4" w:rsidRDefault="008878B4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</w:p>
          <w:p w14:paraId="75DE8961" w14:textId="5DD76F6D" w:rsidR="008878B4" w:rsidRDefault="008878B4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 </w:t>
            </w:r>
            <w:r w:rsidR="00335E6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High </w:t>
            </w:r>
            <w:proofErr w:type="spellStart"/>
            <w:r>
              <w:rPr>
                <w:b/>
                <w:bCs/>
              </w:rPr>
              <w:t>School</w:t>
            </w:r>
            <w:proofErr w:type="spellEnd"/>
            <w:r>
              <w:rPr>
                <w:b/>
                <w:bCs/>
              </w:rPr>
              <w:t>:</w:t>
            </w:r>
          </w:p>
          <w:p w14:paraId="7F769F89" w14:textId="32CC2C97" w:rsidR="008878B4" w:rsidRDefault="008878B4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 </w:t>
            </w:r>
            <w:r w:rsidR="00335E6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2007-2011 </w:t>
            </w:r>
          </w:p>
          <w:p w14:paraId="55A4E18E" w14:textId="2CDA88E2" w:rsidR="008878B4" w:rsidRDefault="008878B4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="00335E6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proofErr w:type="spellStart"/>
            <w:r w:rsidR="00305622">
              <w:rPr>
                <w:b/>
                <w:bCs/>
              </w:rPr>
              <w:t>School</w:t>
            </w:r>
            <w:proofErr w:type="spellEnd"/>
            <w:r w:rsidR="0030562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La Molina 1278</w:t>
            </w:r>
          </w:p>
          <w:p w14:paraId="4358810A" w14:textId="77777777" w:rsidR="00305622" w:rsidRDefault="00305622" w:rsidP="004A2B90">
            <w:pPr>
              <w:spacing w:line="216" w:lineRule="auto"/>
              <w:rPr>
                <w:b/>
                <w:bCs/>
              </w:rPr>
            </w:pPr>
          </w:p>
          <w:p w14:paraId="5BF12FD7" w14:textId="6CE93968" w:rsidR="008878B4" w:rsidRDefault="00305622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="00335E6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Prrimary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School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4771A34A" w14:textId="56C2093C" w:rsidR="00305622" w:rsidRDefault="00305622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="00335E6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2001-2006</w:t>
            </w:r>
          </w:p>
          <w:p w14:paraId="69E85D06" w14:textId="4A4C393A" w:rsidR="00305622" w:rsidRDefault="00305622" w:rsidP="004A2B90">
            <w:pPr>
              <w:spacing w:line="21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="00335E66"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School</w:t>
            </w:r>
            <w:proofErr w:type="spellEnd"/>
            <w:r>
              <w:rPr>
                <w:b/>
                <w:bCs/>
              </w:rPr>
              <w:t xml:space="preserve"> Francisco </w:t>
            </w:r>
            <w:proofErr w:type="spellStart"/>
            <w:r>
              <w:rPr>
                <w:b/>
                <w:bCs/>
              </w:rPr>
              <w:t>Inka</w:t>
            </w:r>
            <w:proofErr w:type="spellEnd"/>
          </w:p>
          <w:p w14:paraId="0F1824C6" w14:textId="77777777" w:rsidR="008878B4" w:rsidRPr="004A2B90" w:rsidRDefault="008878B4" w:rsidP="004A2B90">
            <w:pPr>
              <w:spacing w:line="216" w:lineRule="auto"/>
              <w:rPr>
                <w:b/>
                <w:bCs/>
              </w:rPr>
            </w:pPr>
          </w:p>
          <w:p w14:paraId="501AD8A4" w14:textId="09815AFD" w:rsidR="003D1B71" w:rsidRPr="00F20161" w:rsidRDefault="004A2B90" w:rsidP="00CB5884">
            <w:pPr>
              <w:pStyle w:val="Ttulo2"/>
            </w:pPr>
            <w:r>
              <w:t>SKILLS</w:t>
            </w:r>
          </w:p>
          <w:p w14:paraId="4A3B78EA" w14:textId="593A4343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HTML</w:t>
            </w:r>
          </w:p>
          <w:p w14:paraId="669A8E3C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CSS</w:t>
            </w:r>
          </w:p>
          <w:p w14:paraId="524F7CD8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PYTHON</w:t>
            </w:r>
          </w:p>
          <w:p w14:paraId="4E755DA2" w14:textId="685D3696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Power</w:t>
            </w:r>
            <w:proofErr w:type="spellEnd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BI</w:t>
            </w:r>
          </w:p>
          <w:p w14:paraId="0795F0AA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MICROSOFT EXCEL</w:t>
            </w:r>
          </w:p>
          <w:p w14:paraId="1E3E50F3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MICROSOFT WORD</w:t>
            </w:r>
          </w:p>
          <w:p w14:paraId="57B42DAD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JavaScript</w:t>
            </w:r>
          </w:p>
          <w:p w14:paraId="364936EA" w14:textId="6215D95A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MYSQL</w:t>
            </w:r>
          </w:p>
          <w:p w14:paraId="31CC8C85" w14:textId="77777777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PHP</w:t>
            </w:r>
          </w:p>
          <w:p w14:paraId="0F37982C" w14:textId="7C6A9103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ADOBE PHOTOSHOP</w:t>
            </w:r>
          </w:p>
          <w:p w14:paraId="62D578E5" w14:textId="11151189" w:rsidR="004A2B90" w:rsidRDefault="004A2B90" w:rsidP="004A2B90">
            <w:pPr>
              <w:pStyle w:val="public-draftstyledefault-unorderedlistitem"/>
              <w:numPr>
                <w:ilvl w:val="0"/>
                <w:numId w:val="22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NODE.js</w:t>
            </w:r>
          </w:p>
          <w:p w14:paraId="62CE3E4B" w14:textId="4EE0FA51" w:rsidR="003D1B71" w:rsidRDefault="00EC3DB4" w:rsidP="00CB5884">
            <w:pPr>
              <w:pStyle w:val="Ttulo2"/>
            </w:pPr>
            <w:r>
              <w:t>LANGUAGES</w:t>
            </w:r>
          </w:p>
          <w:p w14:paraId="6A1A945D" w14:textId="3F0EADE9" w:rsidR="00EC3DB4" w:rsidRDefault="00EC3DB4" w:rsidP="00EC3DB4">
            <w:pPr>
              <w:pStyle w:val="public-draftstyledefault-unorderedlistitem"/>
              <w:numPr>
                <w:ilvl w:val="0"/>
                <w:numId w:val="24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Native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language</w:t>
            </w:r>
            <w:proofErr w:type="spellEnd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 SPANISH </w:t>
            </w:r>
          </w:p>
          <w:p w14:paraId="18BAAFCB" w14:textId="320DE845" w:rsidR="00EC3DB4" w:rsidRPr="00EC3DB4" w:rsidRDefault="00EC3DB4" w:rsidP="00EC3DB4">
            <w:pPr>
              <w:pStyle w:val="public-draftstyledefault-unorderedlistitem"/>
              <w:numPr>
                <w:ilvl w:val="0"/>
                <w:numId w:val="24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English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Intermediate</w:t>
            </w:r>
            <w:proofErr w:type="spellEnd"/>
          </w:p>
          <w:p w14:paraId="086BA1F2" w14:textId="3E6F0B9D" w:rsidR="00EC3DB4" w:rsidRDefault="00EC3DB4" w:rsidP="00EC3DB4">
            <w:pPr>
              <w:pStyle w:val="public-draftstyledefault-unorderedlistitem"/>
              <w:numPr>
                <w:ilvl w:val="0"/>
                <w:numId w:val="24"/>
              </w:numPr>
              <w:spacing w:before="0" w:beforeAutospacing="0" w:after="0" w:afterAutospacing="0"/>
              <w:ind w:left="90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 xml:space="preserve">Italiano </w:t>
            </w:r>
            <w:proofErr w:type="spellStart"/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basic</w:t>
            </w:r>
            <w:proofErr w:type="spellEnd"/>
          </w:p>
          <w:p w14:paraId="6DF323EC" w14:textId="64F629DB" w:rsidR="00EC3DB4" w:rsidRPr="00EC3DB4" w:rsidRDefault="00EC3DB4" w:rsidP="00EC3DB4"/>
          <w:p w14:paraId="1D38B2BE" w14:textId="2394E60D" w:rsidR="003D1B71" w:rsidRPr="00665F95" w:rsidRDefault="003D1B71" w:rsidP="00CB5884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1CD72C1C" w14:textId="77777777" w:rsidTr="00CB5884">
        <w:trPr>
          <w:trHeight w:val="1164"/>
        </w:trPr>
        <w:tc>
          <w:tcPr>
            <w:tcW w:w="720" w:type="dxa"/>
          </w:tcPr>
          <w:p w14:paraId="3228AB8D" w14:textId="1DC4DE09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D4A07A1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7C13894C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4871256" w14:textId="77777777" w:rsidR="003D1B71" w:rsidRPr="00CA16E3" w:rsidRDefault="003D1B71" w:rsidP="00CB5884">
            <w:pPr>
              <w:rPr>
                <w:lang w:val="es-ES_tradnl"/>
              </w:rPr>
            </w:pPr>
          </w:p>
        </w:tc>
      </w:tr>
      <w:tr w:rsidR="003D1B71" w:rsidRPr="00CA16E3" w14:paraId="7FFD50E2" w14:textId="77777777" w:rsidTr="00CB5884">
        <w:trPr>
          <w:trHeight w:val="543"/>
        </w:trPr>
        <w:tc>
          <w:tcPr>
            <w:tcW w:w="720" w:type="dxa"/>
          </w:tcPr>
          <w:p w14:paraId="05C3F0DD" w14:textId="77777777" w:rsidR="003D1B71" w:rsidRPr="00CA16E3" w:rsidRDefault="003D1B71" w:rsidP="00CB5884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8FBF4B9" w14:textId="2600013B" w:rsidR="003D1B71" w:rsidRPr="00CA16E3" w:rsidRDefault="003D1B71" w:rsidP="00CB5884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04E83E05" w14:textId="526F1985" w:rsidR="003D1B71" w:rsidRPr="00CA16E3" w:rsidRDefault="003D1B71" w:rsidP="00CB5884">
            <w:pPr>
              <w:pStyle w:val="Informacin"/>
              <w:rPr>
                <w:lang w:val="es-ES_tradnl"/>
              </w:rPr>
            </w:pPr>
          </w:p>
          <w:p w14:paraId="5C9FED01" w14:textId="7045B6D1" w:rsidR="003D1B71" w:rsidRPr="00CA16E3" w:rsidRDefault="003D1B71" w:rsidP="00CB5884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7E541920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B54D1B0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FE1083B" w14:textId="77777777" w:rsidTr="00CB5884">
        <w:trPr>
          <w:trHeight w:val="183"/>
        </w:trPr>
        <w:tc>
          <w:tcPr>
            <w:tcW w:w="720" w:type="dxa"/>
          </w:tcPr>
          <w:p w14:paraId="3414E95C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149409F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240D135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BA68FA1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5BECE6" w14:textId="77777777" w:rsidTr="00CB5884">
        <w:trPr>
          <w:trHeight w:val="624"/>
        </w:trPr>
        <w:tc>
          <w:tcPr>
            <w:tcW w:w="720" w:type="dxa"/>
          </w:tcPr>
          <w:p w14:paraId="170572C3" w14:textId="407B02CD" w:rsidR="003D1B71" w:rsidRPr="00CA16E3" w:rsidRDefault="003D1B71" w:rsidP="00CB5884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7106693" w14:textId="77777777" w:rsidR="003D1B71" w:rsidRPr="00CA16E3" w:rsidRDefault="003D1B71" w:rsidP="00CB5884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5862456" wp14:editId="462CD294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12B54A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2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B3BF708" w14:textId="57C453BE" w:rsidR="003D1B71" w:rsidRPr="00CA16E3" w:rsidRDefault="004A2B90" w:rsidP="00CB5884">
            <w:pPr>
              <w:pStyle w:val="Informacin"/>
              <w:rPr>
                <w:lang w:val="es-ES_tradnl"/>
              </w:rPr>
            </w:pPr>
            <w:r w:rsidRPr="004A2B90">
              <w:rPr>
                <w:sz w:val="18"/>
                <w:szCs w:val="16"/>
                <w:lang w:val="es-ES_tradnl"/>
              </w:rPr>
              <w:t>351 458 0192</w:t>
            </w:r>
          </w:p>
        </w:tc>
        <w:tc>
          <w:tcPr>
            <w:tcW w:w="423" w:type="dxa"/>
            <w:vMerge/>
          </w:tcPr>
          <w:p w14:paraId="2680E1BF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9612F2F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4E3E563" w14:textId="77777777" w:rsidTr="00CB5884">
        <w:trPr>
          <w:trHeight w:val="183"/>
        </w:trPr>
        <w:tc>
          <w:tcPr>
            <w:tcW w:w="720" w:type="dxa"/>
          </w:tcPr>
          <w:p w14:paraId="419C10B1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B3927AD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AB3D55C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00D2F7E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3F5770E" w14:textId="77777777" w:rsidTr="00CB5884">
        <w:trPr>
          <w:trHeight w:val="633"/>
        </w:trPr>
        <w:tc>
          <w:tcPr>
            <w:tcW w:w="720" w:type="dxa"/>
          </w:tcPr>
          <w:p w14:paraId="65E40764" w14:textId="77777777" w:rsidR="003D1B71" w:rsidRPr="00CA16E3" w:rsidRDefault="003D1B71" w:rsidP="00CB5884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7FC6E0D" w14:textId="4047798B" w:rsidR="003D1B71" w:rsidRPr="00CA16E3" w:rsidRDefault="003D1B71" w:rsidP="00CB5884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09761B7" wp14:editId="0A8C7D2E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F7ECE0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4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A16EA0D" w14:textId="2BD1CC70" w:rsidR="003D1B71" w:rsidRPr="00CA16E3" w:rsidRDefault="007942B2" w:rsidP="00CB5884">
            <w:pPr>
              <w:pStyle w:val="Informacin"/>
              <w:rPr>
                <w:lang w:val="es-ES_tradnl"/>
              </w:rPr>
            </w:pPr>
            <w:r w:rsidRPr="007942B2">
              <w:rPr>
                <w:sz w:val="18"/>
                <w:szCs w:val="16"/>
                <w:lang w:val="es-ES_tradnl"/>
              </w:rPr>
              <w:t>andresrp0795@gmail.com</w:t>
            </w:r>
          </w:p>
        </w:tc>
        <w:tc>
          <w:tcPr>
            <w:tcW w:w="423" w:type="dxa"/>
            <w:vMerge/>
          </w:tcPr>
          <w:p w14:paraId="4C1DBBFB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BC15C0F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A3A540C" w14:textId="77777777" w:rsidTr="00CB5884">
        <w:trPr>
          <w:trHeight w:val="174"/>
        </w:trPr>
        <w:tc>
          <w:tcPr>
            <w:tcW w:w="720" w:type="dxa"/>
          </w:tcPr>
          <w:p w14:paraId="6AE51220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0F53EBF" w14:textId="77777777" w:rsidR="003D1B71" w:rsidRPr="00CA16E3" w:rsidRDefault="003D1B71" w:rsidP="00CB5884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B751F99" w14:textId="77777777" w:rsidR="003D1B71" w:rsidRPr="00CA16E3" w:rsidRDefault="003D1B71" w:rsidP="00CB5884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749EDF3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2F5AD7D" w14:textId="77777777" w:rsidTr="00CB5884">
        <w:trPr>
          <w:trHeight w:val="633"/>
        </w:trPr>
        <w:tc>
          <w:tcPr>
            <w:tcW w:w="720" w:type="dxa"/>
          </w:tcPr>
          <w:p w14:paraId="0AB74939" w14:textId="77777777" w:rsidR="003D1B71" w:rsidRPr="00CA16E3" w:rsidRDefault="003D1B71" w:rsidP="00CB5884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480C2A9" w14:textId="1BAE6B7D" w:rsidR="003D1B71" w:rsidRPr="00CA16E3" w:rsidRDefault="003D1B71" w:rsidP="00CB5884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AAAFD11" wp14:editId="1CBB473A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3B00AB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6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999FDB0" w14:textId="130FF24B" w:rsidR="00335E66" w:rsidRDefault="00335E66" w:rsidP="00CB5884">
            <w:pPr>
              <w:pStyle w:val="Informacin"/>
              <w:rPr>
                <w:lang w:val="es-ES_tradnl"/>
              </w:rPr>
            </w:pPr>
            <w:proofErr w:type="spellStart"/>
            <w:r w:rsidRPr="00335E66">
              <w:rPr>
                <w:b/>
                <w:bCs/>
                <w:lang w:val="es-ES_tradnl"/>
              </w:rPr>
              <w:t>Year</w:t>
            </w:r>
            <w:proofErr w:type="spellEnd"/>
            <w:r w:rsidRPr="00335E66">
              <w:rPr>
                <w:b/>
                <w:bCs/>
                <w:lang w:val="es-ES_tradnl"/>
              </w:rPr>
              <w:t xml:space="preserve"> </w:t>
            </w:r>
            <w:proofErr w:type="spellStart"/>
            <w:r w:rsidRPr="00335E66">
              <w:rPr>
                <w:b/>
                <w:bCs/>
                <w:lang w:val="es-ES_tradnl"/>
              </w:rPr>
              <w:t>of</w:t>
            </w:r>
            <w:proofErr w:type="spellEnd"/>
            <w:r w:rsidRPr="00335E66">
              <w:rPr>
                <w:b/>
                <w:bCs/>
                <w:lang w:val="es-ES_tradnl"/>
              </w:rPr>
              <w:t xml:space="preserve"> </w:t>
            </w:r>
            <w:proofErr w:type="spellStart"/>
            <w:r w:rsidRPr="00335E66">
              <w:rPr>
                <w:b/>
                <w:bCs/>
                <w:lang w:val="es-ES_tradnl"/>
              </w:rPr>
              <w:t>birth</w:t>
            </w:r>
            <w:proofErr w:type="spellEnd"/>
            <w:r w:rsidRPr="00335E66">
              <w:rPr>
                <w:b/>
                <w:bCs/>
                <w:lang w:val="es-ES_tradnl"/>
              </w:rPr>
              <w:t>:</w:t>
            </w:r>
            <w:r>
              <w:rPr>
                <w:lang w:val="es-ES_tradnl"/>
              </w:rPr>
              <w:t xml:space="preserve"> 07/04/1995</w:t>
            </w:r>
          </w:p>
          <w:p w14:paraId="4B1A0358" w14:textId="77777777" w:rsidR="00335E66" w:rsidRDefault="000A3617" w:rsidP="00CB5884">
            <w:pPr>
              <w:pStyle w:val="Informacin"/>
              <w:rPr>
                <w:lang w:val="es-ES_tradnl"/>
              </w:rPr>
            </w:pPr>
            <w:proofErr w:type="spellStart"/>
            <w:r w:rsidRPr="00335E66">
              <w:rPr>
                <w:b/>
                <w:bCs/>
                <w:lang w:val="es-ES_tradnl"/>
              </w:rPr>
              <w:t>Nationality</w:t>
            </w:r>
            <w:proofErr w:type="spellEnd"/>
            <w:r w:rsidRPr="00335E66">
              <w:rPr>
                <w:b/>
                <w:bCs/>
                <w:lang w:val="es-ES_tradnl"/>
              </w:rPr>
              <w:t>:</w:t>
            </w:r>
            <w:r>
              <w:rPr>
                <w:lang w:val="es-ES_tradnl"/>
              </w:rPr>
              <w:t xml:space="preserve"> </w:t>
            </w:r>
          </w:p>
          <w:p w14:paraId="6999F691" w14:textId="65CED6F9" w:rsidR="003D1B71" w:rsidRDefault="000A3617" w:rsidP="00CB5884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Peruvian</w:t>
            </w:r>
          </w:p>
          <w:p w14:paraId="4AB894A7" w14:textId="37AD0E78" w:rsidR="000A3617" w:rsidRPr="00CA16E3" w:rsidRDefault="000A3617" w:rsidP="00CB5884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262B9A8B" w14:textId="77777777" w:rsidR="003D1B71" w:rsidRPr="00CA16E3" w:rsidRDefault="003D1B71" w:rsidP="00CB5884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1D49219" w14:textId="77777777" w:rsidR="003D1B71" w:rsidRPr="00CA16E3" w:rsidRDefault="003D1B71" w:rsidP="00CB5884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594EFCE" w14:textId="77777777" w:rsidTr="00CB5884">
        <w:trPr>
          <w:trHeight w:val="4071"/>
        </w:trPr>
        <w:tc>
          <w:tcPr>
            <w:tcW w:w="720" w:type="dxa"/>
          </w:tcPr>
          <w:p w14:paraId="260D572C" w14:textId="01EF4C09" w:rsidR="003D1B71" w:rsidRPr="00CA16E3" w:rsidRDefault="003D1B71" w:rsidP="00CB5884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5A0243C" w14:textId="04F02624" w:rsidR="003D1B71" w:rsidRDefault="003D1B71" w:rsidP="00CB5884">
            <w:pPr>
              <w:rPr>
                <w:color w:val="0072C7" w:themeColor="accent2"/>
                <w:lang w:val="es-ES_tradnl"/>
              </w:rPr>
            </w:pPr>
          </w:p>
          <w:p w14:paraId="15F78838" w14:textId="3AA592D4" w:rsidR="004A2B90" w:rsidRDefault="000A3617" w:rsidP="00CB5884">
            <w:pPr>
              <w:rPr>
                <w:color w:val="0072C7" w:themeColor="accent2"/>
                <w:lang w:val="es-ES_tradnl"/>
              </w:rPr>
            </w:pPr>
            <w:r>
              <w:rPr>
                <w:color w:val="0072C7" w:themeColor="accent2"/>
                <w:lang w:val="es-ES_tradnl"/>
              </w:rPr>
              <w:t xml:space="preserve">            PORTFOLIO</w:t>
            </w:r>
          </w:p>
          <w:p w14:paraId="68D606C1" w14:textId="7CFEB12B" w:rsidR="004A2B90" w:rsidRPr="004A2B90" w:rsidRDefault="007B1B29" w:rsidP="00EC3DB4">
            <w:pPr>
              <w:pStyle w:val="public-draftstyledefault-unorderedlistitem"/>
              <w:spacing w:before="0" w:beforeAutospacing="0" w:after="0" w:afterAutospacing="0"/>
              <w:ind w:left="900"/>
              <w:textAlignment w:val="baseline"/>
              <w:rPr>
                <w:b/>
                <w:bCs/>
                <w:color w:val="0072C7" w:themeColor="accent2"/>
                <w:lang w:val="es-ES_tradnl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9410612" wp14:editId="2E866B92">
                  <wp:simplePos x="0" y="0"/>
                  <wp:positionH relativeFrom="column">
                    <wp:posOffset>-73025</wp:posOffset>
                  </wp:positionH>
                  <wp:positionV relativeFrom="paragraph">
                    <wp:posOffset>237490</wp:posOffset>
                  </wp:positionV>
                  <wp:extent cx="1514475" cy="1514475"/>
                  <wp:effectExtent l="0" t="0" r="9525" b="9525"/>
                  <wp:wrapSquare wrapText="bothSides"/>
                  <wp:docPr id="87935332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</w:tcPr>
          <w:p w14:paraId="75CE0DCD" w14:textId="77777777" w:rsidR="003D1B71" w:rsidRPr="00CA16E3" w:rsidRDefault="003D1B71" w:rsidP="00CB5884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7CF45CB1" w14:textId="77777777" w:rsidR="003D1B71" w:rsidRPr="00CA16E3" w:rsidRDefault="003D1B71" w:rsidP="00CB5884">
            <w:pPr>
              <w:rPr>
                <w:lang w:val="es-ES_tradnl"/>
              </w:rPr>
            </w:pPr>
          </w:p>
        </w:tc>
      </w:tr>
    </w:tbl>
    <w:p w14:paraId="7DC09543" w14:textId="3E7CC186" w:rsidR="007F5B63" w:rsidRDefault="007F5B63" w:rsidP="006D79A8">
      <w:pPr>
        <w:pStyle w:val="Textoindependiente"/>
        <w:rPr>
          <w:lang w:val="es-ES_tradnl"/>
        </w:rPr>
      </w:pPr>
    </w:p>
    <w:p w14:paraId="17D3EBB6" w14:textId="77777777" w:rsidR="00335E66" w:rsidRDefault="00335E66" w:rsidP="006D79A8">
      <w:pPr>
        <w:pStyle w:val="Textoindependiente"/>
        <w:rPr>
          <w:lang w:val="es-ES_tradnl"/>
        </w:rPr>
      </w:pPr>
    </w:p>
    <w:p w14:paraId="68D775FD" w14:textId="77777777" w:rsidR="00335E66" w:rsidRDefault="00335E66" w:rsidP="006D79A8">
      <w:pPr>
        <w:pStyle w:val="Textoindependiente"/>
        <w:rPr>
          <w:lang w:val="es-ES_tradnl"/>
        </w:rPr>
      </w:pPr>
    </w:p>
    <w:p w14:paraId="36CCE0BF" w14:textId="77777777" w:rsidR="00335E66" w:rsidRDefault="00335E66" w:rsidP="006D79A8">
      <w:pPr>
        <w:pStyle w:val="Textoindependiente"/>
        <w:rPr>
          <w:lang w:val="es-ES_tradnl"/>
        </w:rPr>
      </w:pPr>
    </w:p>
    <w:p w14:paraId="06B1F644" w14:textId="77777777" w:rsidR="00335E66" w:rsidRDefault="00335E66" w:rsidP="006D79A8">
      <w:pPr>
        <w:pStyle w:val="Textoindependiente"/>
        <w:rPr>
          <w:lang w:val="es-ES_tradnl"/>
        </w:rPr>
      </w:pPr>
    </w:p>
    <w:p w14:paraId="088E99A0" w14:textId="77777777" w:rsidR="00335E66" w:rsidRDefault="00335E66" w:rsidP="006D79A8">
      <w:pPr>
        <w:pStyle w:val="Textoindependiente"/>
        <w:rPr>
          <w:lang w:val="es-ES_tradnl"/>
        </w:rPr>
      </w:pPr>
    </w:p>
    <w:p w14:paraId="0F8E59EE" w14:textId="77777777" w:rsidR="00335E66" w:rsidRDefault="00335E66" w:rsidP="006D79A8">
      <w:pPr>
        <w:pStyle w:val="Textoindependiente"/>
        <w:rPr>
          <w:lang w:val="es-ES_tradnl"/>
        </w:rPr>
      </w:pPr>
    </w:p>
    <w:p w14:paraId="608AA187" w14:textId="77777777" w:rsidR="00335E66" w:rsidRDefault="00335E66" w:rsidP="006D79A8">
      <w:pPr>
        <w:pStyle w:val="Textoindependiente"/>
        <w:rPr>
          <w:lang w:val="es-ES_tradnl"/>
        </w:rPr>
      </w:pPr>
    </w:p>
    <w:p w14:paraId="274A3576" w14:textId="77777777" w:rsidR="00335E66" w:rsidRDefault="00335E66" w:rsidP="006D79A8">
      <w:pPr>
        <w:pStyle w:val="Textoindependiente"/>
        <w:rPr>
          <w:lang w:val="es-ES_tradnl"/>
        </w:rPr>
      </w:pPr>
    </w:p>
    <w:p w14:paraId="26FCE2A8" w14:textId="77777777" w:rsidR="00335E66" w:rsidRDefault="00335E66" w:rsidP="006D79A8">
      <w:pPr>
        <w:pStyle w:val="Textoindependiente"/>
        <w:rPr>
          <w:lang w:val="es-ES_tradnl"/>
        </w:rPr>
      </w:pPr>
    </w:p>
    <w:p w14:paraId="08B76ECB" w14:textId="77777777" w:rsidR="00335E66" w:rsidRDefault="00335E66" w:rsidP="006D79A8">
      <w:pPr>
        <w:pStyle w:val="Textoindependiente"/>
        <w:rPr>
          <w:lang w:val="es-ES_tradnl"/>
        </w:rPr>
      </w:pPr>
    </w:p>
    <w:p w14:paraId="36BD3B92" w14:textId="77777777" w:rsidR="00335E66" w:rsidRDefault="00335E66" w:rsidP="006D79A8">
      <w:pPr>
        <w:pStyle w:val="Textoindependiente"/>
        <w:rPr>
          <w:lang w:val="es-ES_tradnl"/>
        </w:rPr>
      </w:pPr>
    </w:p>
    <w:p w14:paraId="4F939EF0" w14:textId="77777777" w:rsidR="00335E66" w:rsidRDefault="00335E66" w:rsidP="006D79A8">
      <w:pPr>
        <w:pStyle w:val="Textoindependiente"/>
        <w:rPr>
          <w:lang w:val="es-ES_tradnl"/>
        </w:rPr>
      </w:pPr>
    </w:p>
    <w:p w14:paraId="14A48A7A" w14:textId="77777777" w:rsidR="00335E66" w:rsidRDefault="00335E66" w:rsidP="006D79A8">
      <w:pPr>
        <w:pStyle w:val="Textoindependiente"/>
        <w:rPr>
          <w:lang w:val="es-ES_tradnl"/>
        </w:rPr>
      </w:pPr>
    </w:p>
    <w:p w14:paraId="32457DDA" w14:textId="77777777" w:rsidR="00335E66" w:rsidRDefault="00335E66" w:rsidP="006D79A8">
      <w:pPr>
        <w:pStyle w:val="Textoindependiente"/>
        <w:rPr>
          <w:lang w:val="es-ES_tradnl"/>
        </w:rPr>
      </w:pPr>
    </w:p>
    <w:p w14:paraId="4624D5D2" w14:textId="77777777" w:rsidR="00335E66" w:rsidRDefault="00335E66" w:rsidP="006D79A8">
      <w:pPr>
        <w:pStyle w:val="Textoindependiente"/>
        <w:rPr>
          <w:lang w:val="es-ES_tradnl"/>
        </w:rPr>
      </w:pPr>
    </w:p>
    <w:p w14:paraId="3C13DB37" w14:textId="77777777" w:rsidR="00335E66" w:rsidRDefault="00335E66" w:rsidP="006D79A8">
      <w:pPr>
        <w:pStyle w:val="Textoindependiente"/>
        <w:rPr>
          <w:lang w:val="es-ES_tradnl"/>
        </w:rPr>
      </w:pPr>
    </w:p>
    <w:p w14:paraId="4B04694A" w14:textId="77777777" w:rsidR="00335E66" w:rsidRDefault="00335E66" w:rsidP="006D79A8">
      <w:pPr>
        <w:pStyle w:val="Textoindependiente"/>
        <w:rPr>
          <w:lang w:val="es-ES_tradnl"/>
        </w:rPr>
      </w:pPr>
    </w:p>
    <w:p w14:paraId="01A99289" w14:textId="4A1887F8" w:rsidR="00335E66" w:rsidRDefault="00335E66" w:rsidP="006D79A8">
      <w:pPr>
        <w:pStyle w:val="Textoindependiente"/>
        <w:rPr>
          <w:lang w:val="es-ES_tradnl"/>
        </w:rPr>
      </w:pPr>
      <w:r w:rsidRPr="009668FE">
        <w:rPr>
          <w:noProof/>
          <w:lang w:val="es-ES_tradnl"/>
        </w:rPr>
        <w:lastRenderedPageBreak/>
        <w:drawing>
          <wp:anchor distT="0" distB="0" distL="114300" distR="114300" simplePos="0" relativeHeight="251666432" behindDoc="0" locked="0" layoutInCell="1" allowOverlap="1" wp14:anchorId="37E96690" wp14:editId="1E84693C">
            <wp:simplePos x="0" y="0"/>
            <wp:positionH relativeFrom="margin">
              <wp:posOffset>-368300</wp:posOffset>
            </wp:positionH>
            <wp:positionV relativeFrom="paragraph">
              <wp:posOffset>218440</wp:posOffset>
            </wp:positionV>
            <wp:extent cx="6878320" cy="8201025"/>
            <wp:effectExtent l="0" t="0" r="0" b="9525"/>
            <wp:wrapSquare wrapText="bothSides"/>
            <wp:docPr id="759998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98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832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4DDAF" w14:textId="7E4847CC" w:rsidR="00335E66" w:rsidRDefault="00335E66" w:rsidP="006D79A8">
      <w:pPr>
        <w:pStyle w:val="Textoindependiente"/>
        <w:rPr>
          <w:lang w:val="es-ES_tradnl"/>
        </w:rPr>
      </w:pPr>
    </w:p>
    <w:p w14:paraId="16CD89D3" w14:textId="77777777" w:rsidR="00335E66" w:rsidRDefault="00335E66" w:rsidP="006D79A8">
      <w:pPr>
        <w:pStyle w:val="Textoindependiente"/>
        <w:rPr>
          <w:lang w:val="es-ES_tradnl"/>
        </w:rPr>
      </w:pPr>
    </w:p>
    <w:p w14:paraId="6E2FF861" w14:textId="47649D88" w:rsidR="00335E66" w:rsidRDefault="00335E66" w:rsidP="006D79A8">
      <w:pPr>
        <w:pStyle w:val="Textoindependiente"/>
        <w:rPr>
          <w:lang w:val="es-ES_tradnl"/>
        </w:rPr>
      </w:pPr>
    </w:p>
    <w:p w14:paraId="7B903356" w14:textId="7B192F88" w:rsidR="00335E66" w:rsidRDefault="00335E66" w:rsidP="006D79A8">
      <w:pPr>
        <w:pStyle w:val="Textoindependiente"/>
        <w:rPr>
          <w:lang w:val="es-ES_tradnl"/>
        </w:rPr>
      </w:pPr>
    </w:p>
    <w:p w14:paraId="500860C0" w14:textId="77777777" w:rsidR="00335E66" w:rsidRDefault="00335E66" w:rsidP="006D79A8">
      <w:pPr>
        <w:pStyle w:val="Textoindependiente"/>
        <w:rPr>
          <w:lang w:val="es-ES_tradnl"/>
        </w:rPr>
      </w:pPr>
    </w:p>
    <w:p w14:paraId="50070AB8" w14:textId="74927D75" w:rsidR="00335E66" w:rsidRDefault="00335E66" w:rsidP="006D79A8">
      <w:pPr>
        <w:pStyle w:val="Textoindependiente"/>
        <w:rPr>
          <w:lang w:val="es-ES_tradnl"/>
        </w:rPr>
      </w:pPr>
      <w:r w:rsidRPr="00BB34BB">
        <w:rPr>
          <w:noProof/>
          <w:lang w:val="es-ES_tradnl"/>
        </w:rPr>
        <w:lastRenderedPageBreak/>
        <w:drawing>
          <wp:anchor distT="0" distB="0" distL="114300" distR="114300" simplePos="0" relativeHeight="251668480" behindDoc="0" locked="0" layoutInCell="1" allowOverlap="1" wp14:anchorId="3983440D" wp14:editId="7D56E167">
            <wp:simplePos x="0" y="0"/>
            <wp:positionH relativeFrom="column">
              <wp:posOffset>-600710</wp:posOffset>
            </wp:positionH>
            <wp:positionV relativeFrom="paragraph">
              <wp:posOffset>0</wp:posOffset>
            </wp:positionV>
            <wp:extent cx="7210425" cy="5137785"/>
            <wp:effectExtent l="0" t="0" r="9525" b="5715"/>
            <wp:wrapSquare wrapText="bothSides"/>
            <wp:docPr id="1163072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2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54488" w14:textId="217E05F2" w:rsidR="00335E66" w:rsidRDefault="00335E66" w:rsidP="006D79A8">
      <w:pPr>
        <w:pStyle w:val="Textoindependiente"/>
        <w:rPr>
          <w:lang w:val="es-ES_tradnl"/>
        </w:rPr>
      </w:pPr>
    </w:p>
    <w:p w14:paraId="020FCA1C" w14:textId="6A4FF26A" w:rsidR="00335E66" w:rsidRDefault="00335E66" w:rsidP="006D79A8">
      <w:pPr>
        <w:pStyle w:val="Textoindependiente"/>
        <w:rPr>
          <w:lang w:val="es-ES_tradnl"/>
        </w:rPr>
      </w:pPr>
    </w:p>
    <w:p w14:paraId="5176AEF4" w14:textId="1C975487" w:rsidR="00335E66" w:rsidRPr="00CA16E3" w:rsidRDefault="00335E66" w:rsidP="006D79A8">
      <w:pPr>
        <w:pStyle w:val="Textoindependiente"/>
        <w:rPr>
          <w:lang w:val="es-ES_tradnl"/>
        </w:rPr>
      </w:pPr>
    </w:p>
    <w:sectPr w:rsidR="00335E66" w:rsidRPr="00CA16E3" w:rsidSect="00A962CD">
      <w:headerReference w:type="default" r:id="rId20"/>
      <w:type w:val="continuous"/>
      <w:pgSz w:w="11906" w:h="16838" w:code="9"/>
      <w:pgMar w:top="568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1C4612" w14:textId="77777777" w:rsidR="002A2D6E" w:rsidRDefault="002A2D6E" w:rsidP="00590471">
      <w:r>
        <w:separator/>
      </w:r>
    </w:p>
  </w:endnote>
  <w:endnote w:type="continuationSeparator" w:id="0">
    <w:p w14:paraId="415A5544" w14:textId="77777777" w:rsidR="002A2D6E" w:rsidRDefault="002A2D6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1A742A" w14:textId="77777777" w:rsidR="002A2D6E" w:rsidRDefault="002A2D6E" w:rsidP="00590471">
      <w:r>
        <w:separator/>
      </w:r>
    </w:p>
  </w:footnote>
  <w:footnote w:type="continuationSeparator" w:id="0">
    <w:p w14:paraId="0FC4859C" w14:textId="77777777" w:rsidR="002A2D6E" w:rsidRDefault="002A2D6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D0349F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3737D0D" wp14:editId="509111BF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095D25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A66761"/>
    <w:multiLevelType w:val="multilevel"/>
    <w:tmpl w:val="823E0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9605D1"/>
    <w:multiLevelType w:val="multilevel"/>
    <w:tmpl w:val="C5C0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2B77E4A"/>
    <w:multiLevelType w:val="multilevel"/>
    <w:tmpl w:val="7752E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3E30F7"/>
    <w:multiLevelType w:val="multilevel"/>
    <w:tmpl w:val="6E485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FCA1719"/>
    <w:multiLevelType w:val="multilevel"/>
    <w:tmpl w:val="86EC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9D73030"/>
    <w:multiLevelType w:val="hybridMultilevel"/>
    <w:tmpl w:val="B802D34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3AC4586"/>
    <w:multiLevelType w:val="multilevel"/>
    <w:tmpl w:val="C0D0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195653C"/>
    <w:multiLevelType w:val="multilevel"/>
    <w:tmpl w:val="DC881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FD46F6"/>
    <w:multiLevelType w:val="multilevel"/>
    <w:tmpl w:val="1E341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91678798">
    <w:abstractNumId w:val="10"/>
  </w:num>
  <w:num w:numId="2" w16cid:durableId="2113935815">
    <w:abstractNumId w:val="11"/>
  </w:num>
  <w:num w:numId="3" w16cid:durableId="1757049772">
    <w:abstractNumId w:val="9"/>
  </w:num>
  <w:num w:numId="4" w16cid:durableId="1878660958">
    <w:abstractNumId w:val="22"/>
  </w:num>
  <w:num w:numId="5" w16cid:durableId="789857693">
    <w:abstractNumId w:val="17"/>
  </w:num>
  <w:num w:numId="6" w16cid:durableId="2004812960">
    <w:abstractNumId w:val="8"/>
  </w:num>
  <w:num w:numId="7" w16cid:durableId="1207063165">
    <w:abstractNumId w:val="3"/>
  </w:num>
  <w:num w:numId="8" w16cid:durableId="1604731226">
    <w:abstractNumId w:val="2"/>
  </w:num>
  <w:num w:numId="9" w16cid:durableId="2061857740">
    <w:abstractNumId w:val="1"/>
  </w:num>
  <w:num w:numId="10" w16cid:durableId="141965588">
    <w:abstractNumId w:val="0"/>
  </w:num>
  <w:num w:numId="11" w16cid:durableId="1377656040">
    <w:abstractNumId w:val="7"/>
  </w:num>
  <w:num w:numId="12" w16cid:durableId="1845971444">
    <w:abstractNumId w:val="6"/>
  </w:num>
  <w:num w:numId="13" w16cid:durableId="1995327948">
    <w:abstractNumId w:val="5"/>
  </w:num>
  <w:num w:numId="14" w16cid:durableId="1056899821">
    <w:abstractNumId w:val="4"/>
  </w:num>
  <w:num w:numId="15" w16cid:durableId="1454255172">
    <w:abstractNumId w:val="19"/>
  </w:num>
  <w:num w:numId="16" w16cid:durableId="950933679">
    <w:abstractNumId w:val="13"/>
  </w:num>
  <w:num w:numId="17" w16cid:durableId="975840074">
    <w:abstractNumId w:val="23"/>
  </w:num>
  <w:num w:numId="18" w16cid:durableId="1474115">
    <w:abstractNumId w:val="21"/>
  </w:num>
  <w:num w:numId="19" w16cid:durableId="1299146255">
    <w:abstractNumId w:val="18"/>
  </w:num>
  <w:num w:numId="20" w16cid:durableId="62412094">
    <w:abstractNumId w:val="14"/>
  </w:num>
  <w:num w:numId="21" w16cid:durableId="707145743">
    <w:abstractNumId w:val="16"/>
  </w:num>
  <w:num w:numId="22" w16cid:durableId="29188854">
    <w:abstractNumId w:val="15"/>
  </w:num>
  <w:num w:numId="23" w16cid:durableId="1383946583">
    <w:abstractNumId w:val="12"/>
  </w:num>
  <w:num w:numId="24" w16cid:durableId="13743116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EF4"/>
    <w:rsid w:val="00060042"/>
    <w:rsid w:val="00083EF4"/>
    <w:rsid w:val="0008685D"/>
    <w:rsid w:val="00090860"/>
    <w:rsid w:val="000A3617"/>
    <w:rsid w:val="00112FD7"/>
    <w:rsid w:val="00150ABD"/>
    <w:rsid w:val="001946FC"/>
    <w:rsid w:val="00222466"/>
    <w:rsid w:val="00247254"/>
    <w:rsid w:val="0024753C"/>
    <w:rsid w:val="00251E1A"/>
    <w:rsid w:val="00276026"/>
    <w:rsid w:val="00293FD4"/>
    <w:rsid w:val="002A2D6E"/>
    <w:rsid w:val="002B4549"/>
    <w:rsid w:val="00305622"/>
    <w:rsid w:val="00310F17"/>
    <w:rsid w:val="00322A46"/>
    <w:rsid w:val="00332210"/>
    <w:rsid w:val="003326CB"/>
    <w:rsid w:val="00335E66"/>
    <w:rsid w:val="00353B60"/>
    <w:rsid w:val="00376291"/>
    <w:rsid w:val="00380FD1"/>
    <w:rsid w:val="00383D02"/>
    <w:rsid w:val="00385DE7"/>
    <w:rsid w:val="003D1B71"/>
    <w:rsid w:val="003E73F9"/>
    <w:rsid w:val="004151A9"/>
    <w:rsid w:val="004A2B90"/>
    <w:rsid w:val="004E158A"/>
    <w:rsid w:val="00565C77"/>
    <w:rsid w:val="0056708E"/>
    <w:rsid w:val="005801E5"/>
    <w:rsid w:val="00590471"/>
    <w:rsid w:val="005D01FA"/>
    <w:rsid w:val="005F0C51"/>
    <w:rsid w:val="00653E17"/>
    <w:rsid w:val="00665F95"/>
    <w:rsid w:val="006A08E8"/>
    <w:rsid w:val="006D79A8"/>
    <w:rsid w:val="0072353B"/>
    <w:rsid w:val="007575B6"/>
    <w:rsid w:val="007721CF"/>
    <w:rsid w:val="007942B2"/>
    <w:rsid w:val="007B1B29"/>
    <w:rsid w:val="007B3C81"/>
    <w:rsid w:val="007C6CFB"/>
    <w:rsid w:val="007D67CA"/>
    <w:rsid w:val="007E668F"/>
    <w:rsid w:val="007F5B63"/>
    <w:rsid w:val="00803A0A"/>
    <w:rsid w:val="00846CB9"/>
    <w:rsid w:val="008566AA"/>
    <w:rsid w:val="008843BD"/>
    <w:rsid w:val="008878B4"/>
    <w:rsid w:val="008A1E6E"/>
    <w:rsid w:val="008C024F"/>
    <w:rsid w:val="008C2CFC"/>
    <w:rsid w:val="008D3E8B"/>
    <w:rsid w:val="00912DC8"/>
    <w:rsid w:val="009475DC"/>
    <w:rsid w:val="009616F9"/>
    <w:rsid w:val="00967B93"/>
    <w:rsid w:val="009B18F1"/>
    <w:rsid w:val="009D090F"/>
    <w:rsid w:val="00A05B81"/>
    <w:rsid w:val="00A31464"/>
    <w:rsid w:val="00A31B16"/>
    <w:rsid w:val="00A33613"/>
    <w:rsid w:val="00A47A8D"/>
    <w:rsid w:val="00A962CD"/>
    <w:rsid w:val="00AC6C7E"/>
    <w:rsid w:val="00AF1E33"/>
    <w:rsid w:val="00B4158A"/>
    <w:rsid w:val="00B6466C"/>
    <w:rsid w:val="00BB1B5D"/>
    <w:rsid w:val="00BC22C7"/>
    <w:rsid w:val="00BD195A"/>
    <w:rsid w:val="00C07240"/>
    <w:rsid w:val="00C14078"/>
    <w:rsid w:val="00C164B8"/>
    <w:rsid w:val="00C47B6E"/>
    <w:rsid w:val="00C5643A"/>
    <w:rsid w:val="00CA16E3"/>
    <w:rsid w:val="00CB5884"/>
    <w:rsid w:val="00CE1E3D"/>
    <w:rsid w:val="00D0373F"/>
    <w:rsid w:val="00D053FA"/>
    <w:rsid w:val="00DC3F0A"/>
    <w:rsid w:val="00DD4B92"/>
    <w:rsid w:val="00E26AED"/>
    <w:rsid w:val="00E52386"/>
    <w:rsid w:val="00E61F6E"/>
    <w:rsid w:val="00E73AB8"/>
    <w:rsid w:val="00E90A60"/>
    <w:rsid w:val="00EC3DB4"/>
    <w:rsid w:val="00ED47F7"/>
    <w:rsid w:val="00EE7E09"/>
    <w:rsid w:val="00F0223C"/>
    <w:rsid w:val="00F20161"/>
    <w:rsid w:val="00F3235D"/>
    <w:rsid w:val="00F32393"/>
    <w:rsid w:val="00F5513A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00F5E0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ublic-draftstyledefault-unorderedlistitem">
    <w:name w:val="public-draftstyledefault-unorderedlistitem"/>
    <w:basedOn w:val="Normal"/>
    <w:rsid w:val="00083EF4"/>
    <w:pPr>
      <w:widowControl/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4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7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0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5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tf-8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0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s-ES%7b304EA9B4-9934-44E8-8921-458C644A1F01%7d\%7b7D3DAD3C-FDDF-4BD0-A8FA-C76ADCB7D12D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{7D3DAD3C-FDDF-4BD0-A8FA-C76ADCB7D12D}tf78128832_win32</Template>
  <TotalTime>0</TotalTime>
  <Pages>4</Pages>
  <Words>309</Words>
  <Characters>1701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2024-07-05T20:18:00Z</dcterms:created>
  <dcterms:modified xsi:type="dcterms:W3CDTF">2024-07-05T20:18:00Z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